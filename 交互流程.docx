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“学迹无涯”APP交互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流程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APP的主要界面有：首页界面，聊天界面，好友列表界面，统计数据页，登录注册界面，个人信息界面，计时界面。首页原型大概如下：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29845</wp:posOffset>
                </wp:positionV>
                <wp:extent cx="2686050" cy="3962400"/>
                <wp:effectExtent l="6350" t="635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9980" y="1576705"/>
                          <a:ext cx="2686050" cy="39624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6.65pt;margin-top:2.35pt;height:312pt;width:211.5pt;z-index:251658240;v-text-anchor:middle;mso-width-relative:page;mso-height-relative:page;" fillcolor="#B1CBE9 [3536]" filled="t" stroked="t" coordsize="21600,21600" o:gfxdata="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">
                <v:fill type="gradient" on="t" color2="#92B9E4 [3376]" colors="0f #B1CBE9;32768f #A3C1E5;65536f #92B9E4" focus="100%" focussize="0,0" rotate="t">
                  <o:fill type="gradientUnscaled" v:ext="backwardCompatible"/>
                </v:fill>
                <v:stroke weight="0.5pt" color="#5B9BD5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41275</wp:posOffset>
                </wp:positionV>
                <wp:extent cx="2686050" cy="3695700"/>
                <wp:effectExtent l="6350" t="0" r="12700" b="1333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6050" cy="3695700"/>
                          <a:chOff x="7830" y="3363"/>
                          <a:chExt cx="4230" cy="5805"/>
                        </a:xfrm>
                      </wpg:grpSpPr>
                      <wps:wsp>
                        <wps:cNvPr id="19" name="加号 19"/>
                        <wps:cNvSpPr/>
                        <wps:spPr>
                          <a:xfrm>
                            <a:off x="11415" y="3363"/>
                            <a:ext cx="510" cy="480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7830" y="4023"/>
                            <a:ext cx="4230" cy="4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7995" y="8734"/>
                            <a:ext cx="750" cy="4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sz w:val="20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  <w:lang w:val="en-US" w:eastAsia="zh-CN"/>
                                </w:rPr>
                                <w:t>任务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9180" y="8719"/>
                            <a:ext cx="750" cy="4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sz w:val="20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  <w:lang w:val="en-US" w:eastAsia="zh-CN"/>
                                </w:rPr>
                                <w:t>聊天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" name="文本框 27"/>
                        <wps:cNvSpPr txBox="1"/>
                        <wps:spPr>
                          <a:xfrm>
                            <a:off x="10260" y="8719"/>
                            <a:ext cx="750" cy="4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sz w:val="20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  <w:lang w:val="en-US" w:eastAsia="zh-CN"/>
                                </w:rPr>
                                <w:t>好友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1160" y="8689"/>
                            <a:ext cx="750" cy="4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sz w:val="20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  <w:lang w:val="en-US" w:eastAsia="zh-CN"/>
                                </w:rPr>
                                <w:t>统计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8055" y="3424"/>
                            <a:ext cx="750" cy="4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color w:val="000000" w:themeColor="text1"/>
                                  <w:sz w:val="20"/>
                                  <w:szCs w:val="22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Outline w14:w="9525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2"/>
                                  <w:lang w:val="en-US" w:eastAsia="zh-CN"/>
                                  <w14:glow w14:rad="0">
                                    <w14:srgbClr w14:val="000000"/>
                                  </w14:glow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Outline w14:w="9525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我的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6.65pt;margin-top:3.25pt;height:291pt;width:211.5pt;z-index:251659264;mso-width-relative:page;mso-height-relative:page;" coordorigin="7830,3363" coordsize="4230,5805" o:gfxdata="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">
                <o:lock v:ext="edit" aspectratio="f"/>
                <v:shape id="_x0000_s1026" o:spid="_x0000_s1026" style="position:absolute;left:11415;top:3363;height:480;width:510;v-text-anchor:middle;" fillcolor="#A5A5A5 [3206]" filled="t" stroked="t" coordsize="510,480" o:gfxdata="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LXzb3ugAAANsA&#10;AAAPAAAAAAAAAAEAIAAAACIAAABkcnMvZG93bnJldi54bWxQSwECFAAUAAAACACHTuJAMy8FnjsA&#10;AAA5AAAAEAAAAAAAAAABACAAAAAJAQAAZHJzL3NoYXBleG1sLnhtbFBLBQYAAAAABgAGAFsBAACz&#10;AwAAAAA=&#10;" path="m67,183l198,183,198,63,311,63,311,183,442,183,442,296,311,296,311,416,198,416,198,296,67,296xe">
                  <v:path o:connectlocs="442,240;255,416;67,240;255,63" o:connectangles="0,82,164,247"/>
                  <v:fill on="t" focussize="0,0"/>
                  <v:stroke weight="1pt" color="#787878 [3206]" miterlimit="8" joinstyle="miter"/>
                  <v:imagedata o:title=""/>
                  <o:lock v:ext="edit" aspectratio="f"/>
                </v:shape>
                <v:rect id="_x0000_s1026" o:spid="_x0000_s1026" o:spt="1" style="position:absolute;left:7830;top:4023;height:4560;width:4230;v-text-anchor:middle;" fillcolor="#FFDD9C [3536]" filled="t" stroked="t" coordsize="21600,21600" o:gfxdata="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i3oe8AAAA&#10;2wAAAA8AAAAAAAAAAQAgAAAAIgAAAGRycy9kb3ducmV2LnhtbFBLAQIUABQAAAAIAIdO4kAzLwWe&#10;OwAAADkAAAAQAAAAAAAAAAEAIAAAAAsBAABkcnMvc2hhcGV4bWwueG1sUEsFBgAAAAAGAAYAWwEA&#10;ALUDAAAAAA==&#10;">
                  <v:fill type="gradient" on="t" color2="#FFD479 [3376]" colors="0f #FFDD9C;32768f #FFD78E;65536f #FFD479" focus="100%" focussize="0,0" rotate="t">
                    <o:fill type="gradientUnscaled" v:ext="backwardCompatible"/>
                  </v:fill>
                  <v:stroke weight="0.5pt" color="#FFC000 [3207]" miterlimit="8" joinstyle="miter"/>
                  <v:imagedata o:title=""/>
                  <o:lock v:ext="edit" aspectratio="f"/>
                </v:rect>
                <v:shape id="_x0000_s1026" o:spid="_x0000_s1026" o:spt="202" type="#_x0000_t202" style="position:absolute;left:7995;top:8734;height:434;width:750;" fillcolor="#FFC000 [3207]" filled="t" stroked="t" coordsize="21600,21600" o:gfxdata="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0X7m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BC8C00 [3207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sz w:val="20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  <w:lang w:val="en-US" w:eastAsia="zh-CN"/>
                          </w:rPr>
                          <w:t>任务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180;top:8719;height:434;width:750;" fillcolor="#FFC000 [3207]" filled="t" stroked="t" coordsize="21600,21600" o:gfxdata="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ypsHOtwAAANs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BC8C00 [3207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sz w:val="20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  <w:lang w:val="en-US" w:eastAsia="zh-CN"/>
                          </w:rPr>
                          <w:t>聊天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260;top:8719;height:434;width:750;" fillcolor="#FFC000 [3207]" filled="t" stroked="t" coordsize="21600,21600" o:gfxdata="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3qZFW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BC8C00 [3207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sz w:val="20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  <w:lang w:val="en-US" w:eastAsia="zh-CN"/>
                          </w:rPr>
                          <w:t>好友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1160;top:8689;height:434;width:750;" fillcolor="#FFC000 [3207]" filled="t" stroked="t" coordsize="21600,21600" o:gfxdata="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dfAntAAAANsAAAAPAAAA&#10;AAAAAAEAIAAAACIAAABkcnMvZG93bnJldi54bWxQSwECFAAUAAAACACHTuJAMy8FnjsAAAA5AAAA&#10;EAAAAAAAAAABACAAAAADAQAAZHJzL3NoYXBleG1sLnhtbFBLBQYAAAAABgAGAFsBAACtAwAAAAA=&#10;">
                  <v:fill on="t" focussize="0,0"/>
                  <v:stroke weight="1pt" color="#BC8C00 [3207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sz w:val="20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  <w:lang w:val="en-US" w:eastAsia="zh-CN"/>
                          </w:rPr>
                          <w:t>统计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055;top:3424;height:434;width:750;" fillcolor="#A5A5A5 [3206]" filled="t" stroked="t" coordsize="21600,21600" o:gfxdata="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2R23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787878 [3206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color w:val="000000" w:themeColor="text1"/>
                            <w:sz w:val="20"/>
                            <w:szCs w:val="22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Outline w14:w="9525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tx1"/>
                              </w14:solidFill>
                            </w14:textFill>
                            <w14:props3d w14:extrusionH="0" w14:contourW="0" w14:prstMaterial="clear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20"/>
                            <w:szCs w:val="22"/>
                            <w:lang w:val="en-US" w:eastAsia="zh-CN"/>
                            <w14:glow w14:rad="0">
                              <w14:srgbClr w14:val="000000"/>
                            </w14:glow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reflection w14:blurRad="0" w14:stA="0" w14:stPos="0" w14:endA="0" w14:endPos="0" w14:dist="0" w14:dir="0" w14:fadeDir="0" w14:sx="0" w14:sy="0" w14:kx="0" w14:ky="0" w14:algn="none"/>
                            <w14:textOutline w14:w="9525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tx1"/>
                              </w14:solidFill>
                            </w14:textFill>
                            <w14:props3d w14:extrusionH="0" w14:contourW="0" w14:prstMaterial="clear"/>
                          </w:rPr>
                          <w:t>我的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交互点1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</w:rPr>
        <w:t>用户点击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软件进入后，（首次登录或未登录时）显示登录注册界面。登录成功后进入app首页里显示所有任务（待办事项）。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首页下边任务栏有：待办，聊天，好友，统计四个控件。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首页上方：最左边有“我的”控件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，点击它会侧滑出个人信息设置等信息页面；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最右边有“+”可以添加任务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，例如：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837815" cy="5039995"/>
            <wp:effectExtent l="0" t="0" r="635" b="8255"/>
            <wp:docPr id="3" name="图片 3" descr="Screenshot_2018-11-26-15-30-11-768_com.plan.kot32.tomato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8-11-26-15-30-11-768_com.plan.kot32.tomatotim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交互点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2：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每个待办事项都有开始控件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，点击控件后开始任务，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进入倒计时页面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进行倒计时。期间用户在倒计时未结束退出(按返回键)则弹出选项卡提示退出则宣告任务失败，确认退出的话则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弹出填写原因界面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就让用户填写原因（并给监督好友发通知？）。若倒计时结束了会震动或响铃提醒用户任务完成。（上面所提到的操作响应都是在一个activity里）例如：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619250" cy="2879725"/>
            <wp:effectExtent l="0" t="0" r="0" b="15875"/>
            <wp:docPr id="4" name="图片 4" descr="Screenshot_2018-11-26-15-31-36-686_com.plan.kot32.tomato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8-11-26-15-31-36-686_com.plan.kot32.tomatoti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619885" cy="2879725"/>
            <wp:effectExtent l="0" t="0" r="18415" b="15875"/>
            <wp:docPr id="5" name="图片 5" descr="Screenshot_2018-11-26-15-35-03-213_com.plan.kot32.tomato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8-11-26-15-35-03-213_com.plan.kot32.tomatoti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619885" cy="2879725"/>
            <wp:effectExtent l="0" t="0" r="18415" b="15875"/>
            <wp:docPr id="6" name="图片 6" descr="Screenshot_2018-11-26-15-35-08-665_com.plan.kot32.tomato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8-11-26-15-35-08-665_com.plan.kot32.tomatotim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交互点3：用户可以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首页右上角的点击“+”控件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，则转到添加任务界面（用户已登录），添加任务界面有提交任务按钮，提交后转会首页，再次回到首页按时间和优先级顺序显示所有任务（包括新添任务）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822450" cy="3239770"/>
            <wp:effectExtent l="0" t="0" r="6350" b="17780"/>
            <wp:docPr id="7" name="图片 7" descr="Screenshot_2018-11-26-15-30-34-784_com.plan.kot32.tomato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8-11-26-15-30-34-784_com.plan.kot32.tomatotim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交互点4：用户点击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首页左上角“我的”控件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进入用户个人主页，显示用户头像，等级，积分等信息，用户点击头像，进入我的资料页面，用户可以进行修改，如果用户点击“资料页面”的头像，则进入相册，让用户选择图片，之后上传，上传完了，则回到资料页面，其他信息主要是编辑框修改了。修改完后点击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资料页面的保存控件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后，进行信息保存，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点击返回控件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后，返回首页。如：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024380" cy="3599815"/>
            <wp:effectExtent l="0" t="0" r="13970" b="635"/>
            <wp:docPr id="1" name="图片 1" descr="Screenshot_2018-11-26-16-09-07-496_com.netease.cloudmu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8-11-26-16-09-07-496_com.netease.cloudmus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025650" cy="3599815"/>
            <wp:effectExtent l="0" t="0" r="12700" b="635"/>
            <wp:docPr id="14" name="图片 14" descr="IMG_20181126_16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81126_1604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交互点5：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点击聊天（按钮）控件，显示该用户与好友的聊天记录。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点击相应记录则进入聊天界面，类似微信聊天界面(如图1)。在进入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聊天界面后点击“+”控件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，弹出邀请好友监督控件(如图2)，点击该控件，则跳出该用户没有完成的任务给用户选择，选择后，点击发送控件，将选择的任务发送给该好友(如图3)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2" name="图片 2" descr="IMG_20181126_16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81126_1602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8" name="图片 8" descr="Screenshot_2018-11-26-15-55-39-631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8-11-26-15-55-39-631_com.tencent.m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12" name="图片 12" descr="Screenshot_2018-11-21-22-53-24-094_com.plan.kot32.tomato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8-11-21-22-53-24-094_com.plan.kot32.tomatotim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9" name="图片 9" descr="Screenshot_2018-11-26-15-56-22-986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8-11-26-15-56-22-986_com.tencent.m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交互点6：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点击下方任务栏的好友控件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，进入好友列表页面，点击某个好友，转到聊天页面进行聊天，如：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13" name="图片 13" descr="IMG_20181126_16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181126_1602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025015" cy="3599815"/>
            <wp:effectExtent l="0" t="0" r="13335" b="635"/>
            <wp:docPr id="30" name="图片 30" descr="Screenshot_2018-11-26-15-55-34-303_com.tencent.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18-11-26-15-55-34-303_com.tencent.m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交互点7：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点击下方任务栏的统计控件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，显示出该用户的轨迹图，点击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统计页面的右上方的分享控件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，跳出选择分享到的应用列表，选择后（如朋友圈），则跳到编辑朋友圈页面（之后就是我们app没法控制了，用户发完后，按返回键回到本app）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10" name="图片 10" descr="Screenshot_2018-11-26-15-57-35-475_com.plan.kot32.tomato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8-11-26-15-57-35-475_com.plan.kot32.tomatotim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430145" cy="4319905"/>
            <wp:effectExtent l="0" t="0" r="8255" b="4445"/>
            <wp:docPr id="11" name="图片 11" descr="Screenshot_2018-11-21-23-21-54-702_com.netease.cloudmu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8-11-21-23-21-54-702_com.netease.cloudmusi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9665DF"/>
    <w:rsid w:val="041C2D6E"/>
    <w:rsid w:val="099665DF"/>
    <w:rsid w:val="0C305A4B"/>
    <w:rsid w:val="114806D5"/>
    <w:rsid w:val="11FA1A24"/>
    <w:rsid w:val="15BC0029"/>
    <w:rsid w:val="191237E4"/>
    <w:rsid w:val="25712A5A"/>
    <w:rsid w:val="34A9230A"/>
    <w:rsid w:val="36CC4E1B"/>
    <w:rsid w:val="5275090A"/>
    <w:rsid w:val="539F5C07"/>
    <w:rsid w:val="5B9F4CAC"/>
    <w:rsid w:val="5CD513DB"/>
    <w:rsid w:val="655366E8"/>
    <w:rsid w:val="65C82809"/>
    <w:rsid w:val="6D535020"/>
    <w:rsid w:val="72BF0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h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6</Pages>
  <Words>921</Words>
  <Characters>941</Characters>
  <Lines>0</Lines>
  <Paragraphs>0</Paragraphs>
  <TotalTime>5</TotalTime>
  <ScaleCrop>false</ScaleCrop>
  <LinksUpToDate>false</LinksUpToDate>
  <CharactersWithSpaces>1011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2018-11-21T14:42:00Z</dcterms:created>
  <dc:creator>cmh</dc:creator>
  <cp:lastModifiedBy>cmh</cp:lastModifiedBy>
  <dcterms:modified xsi:type="dcterms:W3CDTF">2018-11-26T09:02:07Z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